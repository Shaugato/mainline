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Marrindal Concentrator and Hydrocarbon Transfer Facility</w:t>
            </w:r>
          </w:p>
        </w:tc>
        <w:tc>
          <w:tcPr>
            <w:tcW w:w="3555" w:type="dxa"/>
            <w:shd w:val="clear" w:color="auto" w:fill="FFFFFF"/>
          </w:tcPr>
          <w:p>
            <w:pPr>
              <w:pStyle w:val="KestrelMeta"/>
              <w:jc w:val="right"/>
            </w:pPr>
            <w:r>
              <w:rPr>
                <w:b/>
              </w:rPr>
              <w:t xml:space="preserve">CONTROLLED PROCEDURE</w:t>
            </w:r>
          </w:p>
          <w:p>
            <w:pPr>
              <w:pStyle w:val="KestrelMeta"/>
              <w:jc w:val="right"/>
            </w:pPr>
            <w:r>
              <w:t xml:space="preserve">Document </w:t>
            </w:r>
            <w:r>
              <w:t xml:space="preserve">PRO-MEC-014</w:t>
            </w:r>
          </w:p>
          <w:p>
            <w:pPr>
              <w:pStyle w:val="KestrelMeta"/>
              <w:jc w:val="right"/>
            </w:pPr>
            <w:r>
              <w:t xml:space="preserve">Revision </w:t>
            </w:r>
            <w:r>
              <w:t xml:space="preserve">009</w:t>
            </w:r>
            <w:r>
              <w:t xml:space="preserve">  ·  Effective </w:t>
            </w:r>
            <w:r>
              <w:t xml:space="preserve">2016-11-02</w:t>
            </w:r>
          </w:p>
        </w:tc>
      </w:tr>
    </w:tbl>
    <w:p>
      <w:pPr>
        <w:pStyle w:val="KestrelMeta"/>
      </w:pPr>
    </w:p>
    <w:p>
      <w:pPr>
        <w:pStyle w:val="KestrelTitle"/>
        <w:pBdr>
          <w:bottom w:val="single" w:sz="12" w:space="4" w:color="404040"/>
        </w:pBdr>
      </w:pPr>
      <w:r>
        <w:t xml:space="preserve">Hydrocarbon Transfer Pump Maintenance</w:t>
      </w:r>
    </w:p>
    <w:p>
      <w:pPr>
        <w:pStyle w:val="KestrelSubtitle"/>
      </w:pPr>
      <w:r>
        <w:t xml:space="preserve">PRO-MEC-014</w:t>
      </w:r>
      <w:r>
        <w:t xml:space="preserve">  ·  revision </w:t>
      </w:r>
      <w:r>
        <w:t xml:space="preserve">009</w:t>
      </w:r>
      <w:r>
        <w:t xml:space="preserve">  ·  effective </w:t>
      </w:r>
      <w:r>
        <w:t xml:space="preserve">2 November 2016</w:t>
      </w:r>
      <w:r>
        <w:t xml:space="preserve">  ·  </w:t>
      </w:r>
      <w:r>
        <w:t xml:space="preserve">Marrindal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PRO-MEC-014</w:t>
            </w:r>
          </w:p>
        </w:tc>
      </w:tr>
      <w:tr>
        <w:tc>
          <w:tcPr>
            <w:tcW w:w="2806" w:type="dxa"/>
          </w:tcPr>
          <w:p>
            <w:pPr>
              <w:pStyle w:val="KestrelTableHead"/>
            </w:pPr>
            <w:r>
              <w:t xml:space="preserve">Revision</w:t>
            </w:r>
          </w:p>
        </w:tc>
        <w:tc>
          <w:tcPr>
            <w:tcW w:w="6548" w:type="dxa"/>
          </w:tcPr>
          <w:p>
            <w:pPr>
              <w:pStyle w:val="KestrelTableCell"/>
            </w:pPr>
            <w:r>
              <w:t xml:space="preserve">009</w:t>
            </w:r>
          </w:p>
        </w:tc>
      </w:tr>
      <w:tr>
        <w:tc>
          <w:tcPr>
            <w:tcW w:w="2806" w:type="dxa"/>
          </w:tcPr>
          <w:p>
            <w:pPr>
              <w:pStyle w:val="KestrelTableHead"/>
            </w:pPr>
            <w:r>
              <w:t xml:space="preserve">Effective</w:t>
            </w:r>
          </w:p>
        </w:tc>
        <w:tc>
          <w:tcPr>
            <w:tcW w:w="6548" w:type="dxa"/>
          </w:tcPr>
          <w:p>
            <w:pPr>
              <w:pStyle w:val="KestrelTableCell"/>
            </w:pPr>
            <w:r>
              <w:t xml:space="preserve">2 November 2016</w:t>
            </w:r>
          </w:p>
        </w:tc>
      </w:tr>
      <w:tr>
        <w:tc>
          <w:tcPr>
            <w:tcW w:w="2806" w:type="dxa"/>
          </w:tcPr>
          <w:p>
            <w:pPr>
              <w:pStyle w:val="KestrelTableHead"/>
            </w:pPr>
            <w:r>
              <w:t xml:space="preserve">Site</w:t>
            </w:r>
          </w:p>
        </w:tc>
        <w:tc>
          <w:tcPr>
            <w:tcW w:w="6548" w:type="dxa"/>
          </w:tcPr>
          <w:p>
            <w:pPr>
              <w:pStyle w:val="KestrelTableCell"/>
            </w:pPr>
            <w:r>
              <w:t xml:space="preserve">Marrindal (MRD)</w:t>
            </w:r>
          </w:p>
        </w:tc>
      </w:tr>
      <w:tr>
        <w:tc>
          <w:tcPr>
            <w:tcW w:w="2806" w:type="dxa"/>
          </w:tcPr>
          <w:p>
            <w:pPr>
              <w:pStyle w:val="KestrelTableHead"/>
            </w:pPr>
            <w:r>
              <w:t xml:space="preserve">Material unwanted event</w:t>
            </w:r>
          </w:p>
        </w:tc>
        <w:tc>
          <w:tcPr>
            <w:tcW w:w="6548" w:type="dxa"/>
          </w:tcPr>
          <w:p>
            <w:pPr>
              <w:pStyle w:val="KestrelTableCell"/>
            </w:pPr>
            <w:r>
              <w:t xml:space="preserve">Containment of hydrocarbons</w:t>
            </w:r>
          </w:p>
        </w:tc>
      </w:tr>
      <w:tr>
        <w:tc>
          <w:tcPr>
            <w:tcW w:w="2806" w:type="dxa"/>
          </w:tcPr>
          <w:p>
            <w:pPr>
              <w:pStyle w:val="KestrelTableHead"/>
            </w:pPr>
            <w:r>
              <w:t xml:space="preserve">Owner</w:t>
            </w:r>
          </w:p>
        </w:tc>
        <w:tc>
          <w:tcPr>
            <w:tcW w:w="6548" w:type="dxa"/>
          </w:tcPr>
          <w:p>
            <w:pPr>
              <w:pStyle w:val="KestrelTableCell"/>
            </w:pPr>
            <w:r>
              <w:t xml:space="preserve">R. Blomqvist (kestrel:blomqvist.r)</w:t>
            </w:r>
          </w:p>
        </w:tc>
      </w:tr>
      <w:tr>
        <w:tc>
          <w:tcPr>
            <w:tcW w:w="2806" w:type="dxa"/>
          </w:tcPr>
          <w:p>
            <w:pPr>
              <w:pStyle w:val="KestrelTableHead"/>
            </w:pPr>
            <w:r>
              <w:t xml:space="preserve">Approved by</w:t>
            </w:r>
          </w:p>
        </w:tc>
        <w:tc>
          <w:tcPr>
            <w:tcW w:w="6548" w:type="dxa"/>
          </w:tcPr>
          <w:p>
            <w:pPr>
              <w:pStyle w:val="KestrelTableCell"/>
            </w:pPr>
            <w:r>
              <w:t xml:space="preserve">H. Larkin (kestrel:larkin.h)</w:t>
            </w:r>
          </w:p>
        </w:tc>
      </w:tr>
      <w:tr>
        <w:tc>
          <w:tcPr>
            <w:tcW w:w="2806" w:type="dxa"/>
          </w:tcPr>
          <w:p>
            <w:pPr>
              <w:pStyle w:val="KestrelTableHead"/>
            </w:pPr>
            <w:r>
              <w:t xml:space="preserve">Custodian</w:t>
            </w:r>
          </w:p>
        </w:tc>
        <w:tc>
          <w:tcPr>
            <w:tcW w:w="6548" w:type="dxa"/>
          </w:tcPr>
          <w:p>
            <w:pPr>
              <w:pStyle w:val="KestrelTableCell"/>
            </w:pPr>
            <w:r>
              <w:t xml:space="preserve">Site document control, Marrindal</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Marrindal Concentrator and Hydrocarbon Transfer Facility.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alarm rationalisation</w:t>
            </w:r>
          </w:p>
        </w:tc>
        <w:tc>
          <w:tcPr>
            <w:tcW w:w="6361" w:type="dxa"/>
          </w:tcPr>
          <w:p>
            <w:pPr>
              <w:pStyle w:val="KestrelTableCell"/>
            </w:pPr>
            <w:r>
              <w:t xml:space="preserve">As used in this revision. Revisions issued before 2010 refer to the same control as 'alarm setting'.</w:t>
            </w:r>
          </w:p>
        </w:tc>
      </w:tr>
      <w:tr>
        <w:tc>
          <w:tcPr>
            <w:tcW w:w="2993" w:type="dxa"/>
          </w:tcPr>
          <w:p>
            <w:pPr>
              <w:pStyle w:val="KestrelTableHead"/>
            </w:pPr>
            <w:r>
              <w:t xml:space="preserve">critical control</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barrier fluid support system</w:t>
            </w:r>
          </w:p>
        </w:tc>
        <w:tc>
          <w:tcPr>
            <w:tcW w:w="6361"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Requirements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1.3</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1.4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2.2</w:t>
      </w:r>
      <w:r>
        <w:tab/>
      </w:r>
      <w:r>
        <w:t xml:space="preserve">The emergency isolation and depressuring on loss of containment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2.3</w:t>
      </w:r>
      <w:r>
        <w:tab/>
      </w:r>
      <w:r>
        <w:t xml:space="preserve">The supervisor shall not authorise the task unless the controlled transfer of hydrocarbon between vessels has been carried out for every energy source and every item of plant within the declared boundary.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2.4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3</w:t>
      </w:r>
      <w:r>
        <w:t xml:space="preserve">  -  </w:t>
      </w:r>
      <w:r>
        <w:t xml:space="preserve">Isolation and making safe</w:t>
      </w:r>
    </w:p>
    <w:p>
      <w:pPr>
        <w:pStyle w:val="KestrelClause"/>
      </w:pPr>
      <w:r>
        <w:rPr>
          <w:b/>
        </w:rPr>
        <w:t xml:space="preserve">3.1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3.3</w:t>
      </w:r>
      <w:r>
        <w:tab/>
      </w:r>
      <w:r>
        <w:t xml:space="preserve">No person shall commence the task until the controlled transfer of hydrocarbon between vessels has been completed and confirmed by the person in charge of the work.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3.4</w:t>
      </w:r>
      <w:r>
        <w:tab/>
      </w:r>
      <w:r>
        <w:t xml:space="preserve">No person shall commence the task until the integrity of the mechanical seal support system has been completed and confirmed by the person in charge of the work.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7.1 mm/s. Any departure requires an approved management of change before the change is made.</w:t>
      </w:r>
    </w:p>
    <w:p>
      <w:pPr>
        <w:pStyle w:val="KestrelMeta"/>
      </w:pPr>
      <w:r>
        <w:rPr>
          <w:i/>
        </w:rPr>
        <w:t xml:space="preserve">Reference: </w:t>
      </w:r>
      <w:r>
        <w:rPr>
          <w:i/>
        </w:rPr>
        <w:t xml:space="preserve">API 682 (pumps — shaft sealing systems for centrifugal and rotary pumps)</w:t>
      </w:r>
    </w:p>
    <w:p>
      <w:pPr>
        <w:pStyle w:val="KestrelHeading"/>
      </w:pPr>
      <w:r>
        <w:t xml:space="preserve">SECTION </w:t>
      </w:r>
      <w:r>
        <w:t xml:space="preserve">4</w:t>
      </w:r>
      <w:r>
        <w:t xml:space="preserve">  -  </w:t>
      </w:r>
      <w:r>
        <w:t xml:space="preserve">Access, entry and atmosphere</w:t>
      </w:r>
    </w:p>
    <w:p>
      <w:pPr>
        <w:pStyle w:val="KestrelClause"/>
      </w:pPr>
      <w:r>
        <w:rPr>
          <w:b/>
        </w:rPr>
        <w:t xml:space="preserve">4.1</w:t>
      </w:r>
      <w:r>
        <w:tab/>
      </w:r>
      <w:r>
        <w:t xml:space="preserve">Where the secondary containment by bund and drainage is unavailable or has been overridden, the task shall be suspended and the area made safe before work resumes.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4.3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4.4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5</w:t>
      </w:r>
      <w:r>
        <w:t xml:space="preserve">  -  </w:t>
      </w:r>
      <w:r>
        <w:t xml:space="preserve">Execution of the work</w:t>
      </w:r>
    </w:p>
    <w:p>
      <w:pPr>
        <w:pStyle w:val="KestrelClause"/>
      </w:pPr>
      <w:r>
        <w:rPr>
          <w:b/>
        </w:rPr>
        <w:t xml:space="preserve">5.1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5.3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5.4</w:t>
      </w:r>
      <w:r>
        <w:tab/>
      </w:r>
      <w:r>
        <w:t xml:space="preserve">No person shall commence the task until the integrity of the mechanical seal support system has been completed and confirmed by the person in charge of the work. In this revision the control is administered under the site's barrier fluid support system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6</w:t>
      </w:r>
      <w:r>
        <w:t xml:space="preserve">  -  </w:t>
      </w:r>
      <w:r>
        <w:t xml:space="preserve">Verification and testing</w:t>
      </w:r>
    </w:p>
    <w:p>
      <w:pPr>
        <w:pStyle w:val="KestrelClause"/>
      </w:pPr>
      <w:r>
        <w:rPr>
          <w:b/>
        </w:rPr>
        <w:t xml:space="preserve">6.1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6.2</w:t>
      </w:r>
      <w:r>
        <w:tab/>
      </w:r>
      <w:r>
        <w:t xml:space="preserve">Where the emergency isolation and depressuring on loss of containment is unavailable or has been overridden, the task shall be suspended and the area made safe before work resumes. In this revision the control is administered under the site's critical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6.4</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6.3</w:t>
      </w:r>
      <w:r>
        <w:tab/>
      </w:r>
      <w:r>
        <w:t xml:space="preserve">The controlled transfer of hydrocarbon between vessels shall be established and confirmed in place before the task begins, and shall remain in place until the work is complete and the area has been handed back.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Clause"/>
      </w:pPr>
      <w:r>
        <w:rPr>
          <w:b/>
        </w:rPr>
        <w:t xml:space="preserve">7.2</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8.3</w:t>
      </w:r>
      <w:r>
        <w:tab/>
      </w:r>
      <w:r>
        <w:t xml:space="preserve">The controlled transfer of hydrocarbon between vessels shall be applied in accordance with AS 1940 (storage and handling of flammable and combustible liquids) and independently confirmed by a second competent person before work proceeds. In this revision the control is administered under the site's critical control arrangements. The completed record shall be retained on the PRO-MEC-014 file under the site's management of change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7.3</w:t>
      </w:r>
      <w:r>
        <w:tab/>
      </w:r>
      <w:r>
        <w:t xml:space="preserve">On activation of the seal-face high-temperature alarm and trip, the operator shall isolate the source, account for all persons, and record the event before any attempt at restoration. In this revision the control is administered under the site's alarm rationalisation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seal-face high-temperature alarm: 135 °C. Any departure requires an approved management of change before the change is made.</w:t>
      </w:r>
    </w:p>
    <w:p>
      <w:pPr>
        <w:pStyle w:val="KestrelMeta"/>
      </w:pPr>
      <w:r>
        <w:rPr>
          <w:i/>
        </w:rPr>
        <w:t xml:space="preserve">Reference: </w:t>
      </w:r>
      <w:r>
        <w:rPr>
          <w:i/>
        </w:rPr>
        <w:t xml:space="preserve">AS 1210 (pressure vessels)</w:t>
      </w:r>
    </w:p>
    <w:p>
      <w:pPr>
        <w:pStyle w:val="KestrelClause"/>
      </w:pPr>
      <w:r>
        <w:rPr>
          <w:b/>
        </w:rPr>
        <w:t xml:space="preserve">7.4</w:t>
      </w:r>
      <w:r>
        <w:tab/>
      </w:r>
      <w:r>
        <w:t xml:space="preserve">The integrity of the mechanical seal support system shall be established and confirmed in place before the task begins, and shall remain in place until the work is complete and the area has been handed back. In this revision the control is administered under the site's barrier fluid support system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bearing high-temperature alarm: 75 °C. Any departure requires an approved management of change before the change is made.</w:t>
      </w:r>
    </w:p>
    <w:p>
      <w:pPr>
        <w:pStyle w:val="KestrelMeta"/>
      </w:pPr>
      <w:r>
        <w:rPr>
          <w:i/>
        </w:rPr>
        <w:t xml:space="preserve">Reference: </w:t>
      </w:r>
      <w:r>
        <w:rPr>
          <w:i/>
        </w:rPr>
        <w:t xml:space="preserve">AS 1210 (pressure vessels)</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SECTION </w:t>
      </w:r>
      <w:r>
        <w:t xml:space="preserve">9</w:t>
      </w:r>
      <w:r>
        <w:t xml:space="preserve">  -  </w:t>
      </w:r>
      <w:r>
        <w:t xml:space="preserve">Return to service and handback</w:t>
      </w:r>
    </w:p>
    <w:p>
      <w:pPr>
        <w:pStyle w:val="KestrelClause"/>
      </w:pPr>
      <w:r>
        <w:rPr>
          <w:b/>
        </w:rPr>
        <w:t xml:space="preserve">9.1</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critical control arrangements. Any departure from this clause shall be raised as a management of change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11 May 2004</w:t>
            </w:r>
          </w:p>
        </w:tc>
        <w:tc>
          <w:tcPr>
            <w:tcW w:w="1590" w:type="dxa"/>
          </w:tcPr>
          <w:p>
            <w:pPr>
              <w:pStyle w:val="KestrelTableCell"/>
            </w:pPr>
            <w:r>
              <w:t xml:space="preserve">Clause introduced</w:t>
            </w:r>
          </w:p>
        </w:tc>
        <w:tc>
          <w:tcPr>
            <w:tcW w:w="3460" w:type="dxa"/>
          </w:tcPr>
          <w:p>
            <w:pPr>
              <w:pStyle w:val="KestrelTableCell"/>
            </w:pPr>
            <w:r>
              <w:t xml:space="preserve">Issued following AF-2004-001.</w:t>
            </w:r>
          </w:p>
        </w:tc>
        <w:tc>
          <w:tcPr>
            <w:tcW w:w="1873" w:type="dxa"/>
          </w:tcPr>
          <w:p>
            <w:pPr>
              <w:pStyle w:val="KestrelTableCell"/>
            </w:pPr>
            <w:r>
              <w:t xml:space="preserve">R. Blomqvist (kestrel:blomqvist.r)</w:t>
            </w:r>
          </w:p>
        </w:tc>
      </w:tr>
      <w:tr>
        <w:tc>
          <w:tcPr>
            <w:tcW w:w="841" w:type="dxa"/>
          </w:tcPr>
          <w:p>
            <w:pPr>
              <w:pStyle w:val="KestrelTableCell"/>
            </w:pPr>
            <w:r>
              <w:t xml:space="preserve">002</w:t>
            </w:r>
          </w:p>
        </w:tc>
        <w:tc>
          <w:tcPr>
            <w:tcW w:w="1590" w:type="dxa"/>
          </w:tcPr>
          <w:p>
            <w:pPr>
              <w:pStyle w:val="KestrelTableCell"/>
            </w:pPr>
            <w:r>
              <w:t xml:space="preserve">3 November 2006</w:t>
            </w:r>
          </w:p>
        </w:tc>
        <w:tc>
          <w:tcPr>
            <w:tcW w:w="1590" w:type="dxa"/>
          </w:tcPr>
          <w:p>
            <w:pPr>
              <w:pStyle w:val="KestrelTableCell"/>
            </w:pPr>
            <w:r>
              <w:t xml:space="preserve">Control strengthened</w:t>
            </w:r>
          </w:p>
        </w:tc>
        <w:tc>
          <w:tcPr>
            <w:tcW w:w="3460" w:type="dxa"/>
          </w:tcPr>
          <w:p>
            <w:pPr>
              <w:pStyle w:val="KestrelTableCell"/>
            </w:pPr>
            <w:r>
              <w:t xml:space="preserve">Issued following NM-2006-0003.</w:t>
            </w:r>
          </w:p>
        </w:tc>
        <w:tc>
          <w:tcPr>
            <w:tcW w:w="1873" w:type="dxa"/>
          </w:tcPr>
          <w:p>
            <w:pPr>
              <w:pStyle w:val="KestrelTableCell"/>
            </w:pPr>
            <w:r>
              <w:t xml:space="preserve">M. Rasmussen (kestrel:rasmussen.m)</w:t>
            </w:r>
          </w:p>
        </w:tc>
      </w:tr>
      <w:tr>
        <w:tc>
          <w:tcPr>
            <w:tcW w:w="841" w:type="dxa"/>
          </w:tcPr>
          <w:p>
            <w:pPr>
              <w:pStyle w:val="KestrelTableCell"/>
            </w:pPr>
            <w:r>
              <w:t xml:space="preserve">003</w:t>
            </w:r>
          </w:p>
        </w:tc>
        <w:tc>
          <w:tcPr>
            <w:tcW w:w="1590" w:type="dxa"/>
          </w:tcPr>
          <w:p>
            <w:pPr>
              <w:pStyle w:val="KestrelTableCell"/>
            </w:pPr>
            <w:r>
              <w:t xml:space="preserve">9 March 2009</w:t>
            </w:r>
          </w:p>
        </w:tc>
        <w:tc>
          <w:tcPr>
            <w:tcW w:w="1590" w:type="dxa"/>
          </w:tcPr>
          <w:p>
            <w:pPr>
              <w:pStyle w:val="KestrelTableCell"/>
            </w:pPr>
            <w:r>
              <w:t xml:space="preserve">Control strengthened</w:t>
            </w:r>
          </w:p>
        </w:tc>
        <w:tc>
          <w:tcPr>
            <w:tcW w:w="3460" w:type="dxa"/>
          </w:tcPr>
          <w:p>
            <w:pPr>
              <w:pStyle w:val="KestrelTableCell"/>
            </w:pPr>
            <w:r>
              <w:t xml:space="preserve">Issued following NM-2008-0002.</w:t>
            </w:r>
          </w:p>
        </w:tc>
        <w:tc>
          <w:tcPr>
            <w:tcW w:w="1873" w:type="dxa"/>
          </w:tcPr>
          <w:p>
            <w:pPr>
              <w:pStyle w:val="KestrelTableCell"/>
            </w:pPr>
            <w:r>
              <w:t xml:space="preserve">R. Kirkpatrick (kestrel:kirkpatrick.r)</w:t>
            </w:r>
          </w:p>
        </w:tc>
      </w:tr>
      <w:tr>
        <w:tc>
          <w:tcPr>
            <w:tcW w:w="841" w:type="dxa"/>
          </w:tcPr>
          <w:p>
            <w:pPr>
              <w:pStyle w:val="KestrelTableCell"/>
            </w:pPr>
            <w:r>
              <w:t xml:space="preserve">004</w:t>
            </w:r>
          </w:p>
        </w:tc>
        <w:tc>
          <w:tcPr>
            <w:tcW w:w="1590" w:type="dxa"/>
          </w:tcPr>
          <w:p>
            <w:pPr>
              <w:pStyle w:val="KestrelTableCell"/>
            </w:pPr>
            <w:r>
              <w:t xml:space="preserve">10 September 2010</w:t>
            </w:r>
          </w:p>
        </w:tc>
        <w:tc>
          <w:tcPr>
            <w:tcW w:w="1590" w:type="dxa"/>
          </w:tcPr>
          <w:p>
            <w:pPr>
              <w:pStyle w:val="KestrelTableCell"/>
            </w:pPr>
            <w:r>
              <w:t xml:space="preserve">Control relaxed</w:t>
            </w:r>
          </w:p>
        </w:tc>
        <w:tc>
          <w:tcPr>
            <w:tcW w:w="3460" w:type="dxa"/>
          </w:tcPr>
          <w:p>
            <w:pPr>
              <w:pStyle w:val="KestrelTableCell"/>
            </w:pPr>
            <w:r>
              <w:t xml:space="preserve">Issued at scheduled review; 4 clause(s) revised.</w:t>
            </w:r>
          </w:p>
        </w:tc>
        <w:tc>
          <w:tcPr>
            <w:tcW w:w="1873" w:type="dxa"/>
          </w:tcPr>
          <w:p>
            <w:pPr>
              <w:pStyle w:val="KestrelTableCell"/>
            </w:pPr>
            <w:r>
              <w:t xml:space="preserve">O. Ravensworth (kestrel:ravensworth.o)</w:t>
            </w:r>
          </w:p>
        </w:tc>
      </w:tr>
      <w:tr>
        <w:tc>
          <w:tcPr>
            <w:tcW w:w="841" w:type="dxa"/>
          </w:tcPr>
          <w:p>
            <w:pPr>
              <w:pStyle w:val="KestrelTableCell"/>
            </w:pPr>
            <w:r>
              <w:t xml:space="preserve">005</w:t>
            </w:r>
          </w:p>
        </w:tc>
        <w:tc>
          <w:tcPr>
            <w:tcW w:w="1590" w:type="dxa"/>
          </w:tcPr>
          <w:p>
            <w:pPr>
              <w:pStyle w:val="KestrelTableCell"/>
            </w:pPr>
            <w:r>
              <w:t xml:space="preserve">14 March 2011</w:t>
            </w:r>
          </w:p>
        </w:tc>
        <w:tc>
          <w:tcPr>
            <w:tcW w:w="1590" w:type="dxa"/>
          </w:tcPr>
          <w:p>
            <w:pPr>
              <w:pStyle w:val="KestrelTableCell"/>
            </w:pPr>
            <w:r>
              <w:t xml:space="preserve">Control strengthened</w:t>
            </w:r>
          </w:p>
        </w:tc>
        <w:tc>
          <w:tcPr>
            <w:tcW w:w="3460" w:type="dxa"/>
          </w:tcPr>
          <w:p>
            <w:pPr>
              <w:pStyle w:val="KestrelTableCell"/>
            </w:pPr>
            <w:r>
              <w:t xml:space="preserve">Issued following RN-2011-002.</w:t>
            </w:r>
          </w:p>
        </w:tc>
        <w:tc>
          <w:tcPr>
            <w:tcW w:w="1873" w:type="dxa"/>
          </w:tcPr>
          <w:p>
            <w:pPr>
              <w:pStyle w:val="KestrelTableCell"/>
            </w:pPr>
            <w:r>
              <w:t xml:space="preserve">R. Selassie (kestrel:selassie.r)</w:t>
            </w:r>
          </w:p>
        </w:tc>
      </w:tr>
      <w:tr>
        <w:tc>
          <w:tcPr>
            <w:tcW w:w="841" w:type="dxa"/>
          </w:tcPr>
          <w:p>
            <w:pPr>
              <w:pStyle w:val="KestrelTableCell"/>
            </w:pPr>
            <w:r>
              <w:t xml:space="preserve">006</w:t>
            </w:r>
          </w:p>
        </w:tc>
        <w:tc>
          <w:tcPr>
            <w:tcW w:w="1590" w:type="dxa"/>
          </w:tcPr>
          <w:p>
            <w:pPr>
              <w:pStyle w:val="KestrelTableCell"/>
            </w:pPr>
            <w:r>
              <w:t xml:space="preserve">11 October 2012</w:t>
            </w:r>
          </w:p>
        </w:tc>
        <w:tc>
          <w:tcPr>
            <w:tcW w:w="1590" w:type="dxa"/>
          </w:tcPr>
          <w:p>
            <w:pPr>
              <w:pStyle w:val="KestrelTableCell"/>
            </w:pPr>
            <w:r>
              <w:t xml:space="preserve">Control relaxed</w:t>
            </w:r>
          </w:p>
        </w:tc>
        <w:tc>
          <w:tcPr>
            <w:tcW w:w="3460" w:type="dxa"/>
          </w:tcPr>
          <w:p>
            <w:pPr>
              <w:pStyle w:val="KestrelTableCell"/>
            </w:pPr>
            <w:r>
              <w:t xml:space="preserve">Issued following AF-2011-003, INC-2012-004, NM-2011-0013.</w:t>
            </w:r>
          </w:p>
        </w:tc>
        <w:tc>
          <w:tcPr>
            <w:tcW w:w="1873" w:type="dxa"/>
          </w:tcPr>
          <w:p>
            <w:pPr>
              <w:pStyle w:val="KestrelTableCell"/>
            </w:pPr>
            <w:r>
              <w:t xml:space="preserve">B. Ferreira (kestrel:ferreira.b)</w:t>
            </w:r>
          </w:p>
        </w:tc>
      </w:tr>
      <w:tr>
        <w:tc>
          <w:tcPr>
            <w:tcW w:w="841" w:type="dxa"/>
          </w:tcPr>
          <w:p>
            <w:pPr>
              <w:pStyle w:val="KestrelTableCell"/>
            </w:pPr>
            <w:r>
              <w:t xml:space="preserve">007</w:t>
            </w:r>
          </w:p>
        </w:tc>
        <w:tc>
          <w:tcPr>
            <w:tcW w:w="1590" w:type="dxa"/>
          </w:tcPr>
          <w:p>
            <w:pPr>
              <w:pStyle w:val="KestrelTableCell"/>
            </w:pPr>
            <w:r>
              <w:t xml:space="preserve">4 August 2013</w:t>
            </w:r>
          </w:p>
        </w:tc>
        <w:tc>
          <w:tcPr>
            <w:tcW w:w="1590" w:type="dxa"/>
          </w:tcPr>
          <w:p>
            <w:pPr>
              <w:pStyle w:val="KestrelTableCell"/>
            </w:pPr>
            <w:r>
              <w:t xml:space="preserve">Control strengthened</w:t>
            </w:r>
          </w:p>
        </w:tc>
        <w:tc>
          <w:tcPr>
            <w:tcW w:w="3460" w:type="dxa"/>
          </w:tcPr>
          <w:p>
            <w:pPr>
              <w:pStyle w:val="KestrelTableCell"/>
            </w:pPr>
            <w:r>
              <w:t xml:space="preserve">Issued following investigation of INC-2013-012, INC-2013-044.</w:t>
            </w:r>
          </w:p>
        </w:tc>
        <w:tc>
          <w:tcPr>
            <w:tcW w:w="1873" w:type="dxa"/>
          </w:tcPr>
          <w:p>
            <w:pPr>
              <w:pStyle w:val="KestrelTableCell"/>
            </w:pPr>
            <w:r>
              <w:t xml:space="preserve">D. Okonjo (kestrel:okonjo.d)</w:t>
            </w:r>
          </w:p>
        </w:tc>
      </w:tr>
      <w:tr>
        <w:tc>
          <w:tcPr>
            <w:tcW w:w="841" w:type="dxa"/>
          </w:tcPr>
          <w:p>
            <w:pPr>
              <w:pStyle w:val="KestrelTableCell"/>
            </w:pPr>
            <w:r>
              <w:t xml:space="preserve">008</w:t>
            </w:r>
          </w:p>
        </w:tc>
        <w:tc>
          <w:tcPr>
            <w:tcW w:w="1590" w:type="dxa"/>
          </w:tcPr>
          <w:p>
            <w:pPr>
              <w:pStyle w:val="KestrelTableCell"/>
            </w:pPr>
            <w:r>
              <w:t xml:space="preserve">5 January 2014</w:t>
            </w:r>
          </w:p>
        </w:tc>
        <w:tc>
          <w:tcPr>
            <w:tcW w:w="1590" w:type="dxa"/>
          </w:tcPr>
          <w:p>
            <w:pPr>
              <w:pStyle w:val="KestrelTableCell"/>
            </w:pPr>
            <w:r>
              <w:t xml:space="preserve">Control strengthened</w:t>
            </w:r>
          </w:p>
        </w:tc>
        <w:tc>
          <w:tcPr>
            <w:tcW w:w="3460" w:type="dxa"/>
          </w:tcPr>
          <w:p>
            <w:pPr>
              <w:pStyle w:val="KestrelTableCell"/>
            </w:pPr>
            <w:r>
              <w:t xml:space="preserve">Issued following INC-2013-012, INC-2013-044.</w:t>
            </w:r>
          </w:p>
        </w:tc>
        <w:tc>
          <w:tcPr>
            <w:tcW w:w="1873" w:type="dxa"/>
          </w:tcPr>
          <w:p>
            <w:pPr>
              <w:pStyle w:val="KestrelTableCell"/>
            </w:pPr>
            <w:r>
              <w:t xml:space="preserve">R. Selassie (kestrel:selassie.r)</w:t>
            </w:r>
          </w:p>
        </w:tc>
      </w:tr>
      <w:tr>
        <w:tc>
          <w:tcPr>
            <w:tcW w:w="841" w:type="dxa"/>
          </w:tcPr>
          <w:p>
            <w:pPr>
              <w:pStyle w:val="KestrelTableCell"/>
            </w:pPr>
            <w:r>
              <w:t xml:space="preserve">009</w:t>
            </w:r>
          </w:p>
        </w:tc>
        <w:tc>
          <w:tcPr>
            <w:tcW w:w="1590" w:type="dxa"/>
          </w:tcPr>
          <w:p>
            <w:pPr>
              <w:pStyle w:val="KestrelTableCell"/>
            </w:pPr>
            <w:r>
              <w:t xml:space="preserve">2 November 2016</w:t>
            </w:r>
          </w:p>
        </w:tc>
        <w:tc>
          <w:tcPr>
            <w:tcW w:w="1590" w:type="dxa"/>
          </w:tcPr>
          <w:p>
            <w:pPr>
              <w:pStyle w:val="KestrelTableCell"/>
            </w:pPr>
            <w:r>
              <w:t xml:space="preserve">Control strengthened</w:t>
            </w:r>
          </w:p>
        </w:tc>
        <w:tc>
          <w:tcPr>
            <w:tcW w:w="3460" w:type="dxa"/>
          </w:tcPr>
          <w:p>
            <w:pPr>
              <w:pStyle w:val="KestrelTableCell"/>
            </w:pPr>
            <w:r>
              <w:t xml:space="preserve">Issued at scheduled review; 4 clause(s) revised.</w:t>
            </w:r>
          </w:p>
        </w:tc>
        <w:tc>
          <w:tcPr>
            <w:tcW w:w="1873" w:type="dxa"/>
          </w:tcPr>
          <w:p>
            <w:pPr>
              <w:pStyle w:val="KestrelTableCell"/>
            </w:pPr>
            <w:r>
              <w:t xml:space="preserve">H. Larkin (kestrel:larkin.h)</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PRO-MEC-014 - Hydrocarbon Transfer Pump Maintenance</dc:title>
  <dc:subject>Marrindal Concentrator and Hydrocarbon Transfer Facility; revision 009; effective 2016-11-02</dc:subject>
  <dc:creator>H. Larkin (kestrel:larkin.h)</dc:creator>
  <cp:lastModifiedBy>H. Larkin (kestrel:larkin.h)</cp:lastModifiedBy>
  <cp:revision>009</cp:revision>
  <dcterms:created xsi:type="dcterms:W3CDTF">2016-11-02T00:00:00Z</dcterms:created>
  <dcterms:modified xsi:type="dcterms:W3CDTF">2016-11-02T00:00:00Z</dcterms:modified>
  <cp:category>Kestrel controlled document (PRO)</cp:category>
  <cp:contentStatus>Issued</cp:contentStatus>
</cp:coreProperties>
</file>