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5975"/>
        <w:gridCol w:w="3663"/>
      </w:tblGrid>
      <w:tr>
        <w:tc>
          <w:tcPr>
            <w:tcW w:w="5975" w:type="dxa"/>
            <w:shd w:val="clear" w:color="auto" w:fill="EDF1F6"/>
          </w:tcPr>
          <w:p>
            <w:pPr>
              <w:spacing w:after="0"/>
            </w:pPr>
            <w:r>
              <w:rPr>
                <w:b/>
                <w:caps/>
                <w:color w:val="1F3864"/>
                <w:sz w:val="21"/>
                <w:szCs w:val="21"/>
              </w:rPr>
              <w:t xml:space="preserve">KESTREL RESOURCES PTY LTD</w:t>
            </w:r>
          </w:p>
          <w:p>
            <w:pPr>
              <w:pStyle w:val="KestrelMeta"/>
            </w:pPr>
            <w:r>
              <w:t xml:space="preserve">{{ doc.site_full_name }}</w:t>
            </w:r>
          </w:p>
        </w:tc>
        <w:tc>
          <w:tcPr>
            <w:tcW w:w="3663" w:type="dxa"/>
            <w:shd w:val="clear" w:color="auto" w:fill="EDF1F6"/>
          </w:tcPr>
          <w:p>
            <w:pPr>
              <w:pStyle w:val="KestrelMeta"/>
              <w:jc w:val="right"/>
            </w:pPr>
            <w:r>
              <w:rPr>
                <w:b/>
              </w:rPr>
              <w:t xml:space="preserve">CONTROLLED PROCEDURE</w:t>
            </w:r>
          </w:p>
          <w:p>
            <w:pPr>
              <w:pStyle w:val="KestrelMeta"/>
              <w:jc w:val="right"/>
            </w:pPr>
            <w:r>
              <w:t xml:space="preserve">Document </w:t>
            </w:r>
            <w:r>
              <w:t xml:space="preserve">{{ doc.code }}</w:t>
            </w:r>
          </w:p>
          <w:p>
            <w:pPr>
              <w:pStyle w:val="KestrelMeta"/>
              <w:jc w:val="right"/>
            </w:pPr>
            <w:r>
              <w:t xml:space="preserve">Revision </w:t>
            </w:r>
            <w:r>
              <w:t xml:space="preserve">{{ doc.rev }}</w:t>
            </w:r>
            <w:r>
              <w:t xml:space="preserve">  ·  Effective </w:t>
            </w:r>
            <w:r>
              <w:t xml:space="preserve">{{ doc.effective_on }}</w:t>
            </w:r>
          </w:p>
        </w:tc>
      </w:tr>
    </w:tbl>
    <w:p>
      <w:pPr>
        <w:pStyle w:val="KestrelMeta"/>
      </w:pPr>
    </w:p>
    <w:p>
      <w:pPr>
        <w:pStyle w:val="KestrelTitle"/>
        <w:pBdr>
          <w:bottom w:val="single" w:sz="12" w:space="4" w:color="404040"/>
        </w:pBdr>
      </w:pPr>
      <w:r>
        <w:t xml:space="preserve">{{ doc.title }}</w:t>
      </w:r>
    </w:p>
    <w:p>
      <w:pPr>
        <w:pStyle w:val="KestrelSubtitle"/>
      </w:pPr>
      <w:r>
        <w:t xml:space="preserve">{{ doc.code }}</w:t>
      </w:r>
      <w:r>
        <w:t xml:space="preserve">  ·  revision </w:t>
      </w:r>
      <w:r>
        <w:t xml:space="preserve">{{ doc.rev }}</w:t>
      </w:r>
      <w:r>
        <w:t xml:space="preserve">  ·  effective </w:t>
      </w:r>
      <w:r>
        <w:t xml:space="preserve">{{ doc.effective_on_long }}</w:t>
      </w:r>
      <w:r>
        <w:t xml:space="preserve">  ·  </w:t>
      </w:r>
      <w:r>
        <w:t xml:space="preserve">{{ doc.site_name }}</w:t>
      </w:r>
    </w:p>
    <w:p>
      <w:pPr>
        <w:pStyle w:val="KestrelHeading"/>
      </w:pPr>
      <w:r>
        <w:t xml:space="preserve">Revision history</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67"/>
        <w:gridCol w:w="1638"/>
        <w:gridCol w:w="1638"/>
        <w:gridCol w:w="3566"/>
        <w:gridCol w:w="1929"/>
      </w:tblGrid>
      <w:tr>
        <w:trPr>
          <w:tblHeader/>
        </w:trPr>
        <w:tc>
          <w:tcPr>
            <w:tcW w:w="867" w:type="dxa"/>
            <w:shd w:val="clear" w:color="auto" w:fill="EDF1F6"/>
          </w:tcPr>
          <w:p>
            <w:pPr>
              <w:pStyle w:val="KestrelTableHead"/>
            </w:pPr>
            <w:r>
              <w:t xml:space="preserve">Rev</w:t>
            </w:r>
          </w:p>
        </w:tc>
        <w:tc>
          <w:tcPr>
            <w:tcW w:w="1638" w:type="dxa"/>
            <w:shd w:val="clear" w:color="auto" w:fill="EDF1F6"/>
          </w:tcPr>
          <w:p>
            <w:pPr>
              <w:pStyle w:val="KestrelTableHead"/>
            </w:pPr>
            <w:r>
              <w:t xml:space="preserve">Effective</w:t>
            </w:r>
          </w:p>
        </w:tc>
        <w:tc>
          <w:tcPr>
            <w:tcW w:w="1638" w:type="dxa"/>
            <w:shd w:val="clear" w:color="auto" w:fill="EDF1F6"/>
          </w:tcPr>
          <w:p>
            <w:pPr>
              <w:pStyle w:val="KestrelTableHead"/>
            </w:pPr>
            <w:r>
              <w:t xml:space="preserve">Change</w:t>
            </w:r>
          </w:p>
        </w:tc>
        <w:tc>
          <w:tcPr>
            <w:tcW w:w="3566" w:type="dxa"/>
            <w:shd w:val="clear" w:color="auto" w:fill="EDF1F6"/>
          </w:tcPr>
          <w:p>
            <w:pPr>
              <w:pStyle w:val="KestrelTableHead"/>
            </w:pPr>
            <w:r>
              <w:t xml:space="preserve">Reason for change</w:t>
            </w:r>
          </w:p>
        </w:tc>
        <w:tc>
          <w:tcPr>
            <w:tcW w:w="1929" w:type="dxa"/>
            <w:shd w:val="clear" w:color="auto" w:fill="EDF1F6"/>
          </w:tcPr>
          <w:p>
            <w:pPr>
              <w:pStyle w:val="KestrelTableHead"/>
            </w:pPr>
            <w:r>
              <w:t xml:space="preserve">Approved by</w:t>
            </w:r>
          </w:p>
        </w:tc>
      </w:tr>
      <w:tr>
        <w:tc>
          <w:tcPr>
            <w:tcW w:w="9638" w:type="dxa"/>
          </w:tcPr>
          <w:p>
            <w:r>
              <w:t xml:space="preserve">{%tr for revision in revisions %}</w:t>
            </w:r>
          </w:p>
        </w:tc>
      </w:tr>
      <w:tr>
        <w:tc>
          <w:tcPr>
            <w:tcW w:w="867" w:type="dxa"/>
          </w:tcPr>
          <w:p>
            <w:pPr>
              <w:pStyle w:val="KestrelTableCell"/>
            </w:pPr>
            <w:r>
              <w:t xml:space="preserve">{{ revision.rev }}</w:t>
            </w:r>
          </w:p>
        </w:tc>
        <w:tc>
          <w:tcPr>
            <w:tcW w:w="1638" w:type="dxa"/>
          </w:tcPr>
          <w:p>
            <w:pPr>
              <w:pStyle w:val="KestrelTableCell"/>
            </w:pPr>
            <w:r>
              <w:t xml:space="preserve">{{ revision.effective_on_long }}</w:t>
            </w:r>
          </w:p>
        </w:tc>
        <w:tc>
          <w:tcPr>
            <w:tcW w:w="1638" w:type="dxa"/>
          </w:tcPr>
          <w:p>
            <w:pPr>
              <w:pStyle w:val="KestrelTableCell"/>
            </w:pPr>
            <w:r>
              <w:t xml:space="preserve">{{ revision.delta }}</w:t>
            </w:r>
          </w:p>
        </w:tc>
        <w:tc>
          <w:tcPr>
            <w:tcW w:w="3566" w:type="dxa"/>
          </w:tcPr>
          <w:p>
            <w:pPr>
              <w:pStyle w:val="KestrelTableCell"/>
            </w:pPr>
            <w:r>
              <w:t xml:space="preserve">{{ revision.reason }}</w:t>
            </w:r>
          </w:p>
        </w:tc>
        <w:tc>
          <w:tcPr>
            <w:tcW w:w="1929" w:type="dxa"/>
          </w:tcPr>
          <w:p>
            <w:pPr>
              <w:pStyle w:val="KestrelTableCell"/>
            </w:pPr>
            <w:r>
              <w:t xml:space="preserve">{{ revision.author }}</w:t>
            </w:r>
          </w:p>
        </w:tc>
      </w:tr>
      <w:tr>
        <w:tc>
          <w:tcPr>
            <w:tcW w:w="9638" w:type="dxa"/>
          </w:tcPr>
          <w:p>
            <w:r>
              <w:t xml:space="preserve">{%tr endfor %}</w:t>
            </w:r>
          </w:p>
        </w:tc>
      </w:tr>
    </w:tbl>
    <w:p>
      <w:pPr>
        <w:pStyle w:val="KestrelMeta"/>
      </w:pP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DF1F6"/>
          </w:tcPr>
          <w:p>
            <w:pPr>
              <w:pStyle w:val="KestrelTableHead"/>
            </w:pPr>
            <w:r>
              <w:t xml:space="preserve">Document control</w:t>
            </w:r>
          </w:p>
        </w:tc>
        <w:tc>
          <w:tcPr>
            <w:tcW w:w="6747" w:type="dxa"/>
            <w:shd w:val="clear" w:color="auto" w:fill="EDF1F6"/>
          </w:tcPr>
          <w:p>
            <w:pPr>
              <w:pStyle w:val="KestrelTableHead"/>
            </w:pPr>
            <w:r>
              <w:t xml:space="preserve"/>
            </w:r>
          </w:p>
        </w:tc>
      </w:tr>
      <w:tr>
        <w:tc>
          <w:tcPr>
            <w:tcW w:w="9638" w:type="dxa"/>
          </w:tcPr>
          <w:p>
            <w:r>
              <w:t xml:space="preserve">{%tr for entry in panel %}</w:t>
            </w:r>
          </w:p>
        </w:tc>
      </w:tr>
      <w:tr>
        <w:tc>
          <w:tcPr>
            <w:tcW w:w="2891" w:type="dxa"/>
          </w:tcPr>
          <w:p>
            <w:pPr>
              <w:pStyle w:val="KestrelTableHead"/>
            </w:pPr>
            <w:r>
              <w:t xml:space="preserve">{{ entry.label }}</w:t>
            </w:r>
          </w:p>
        </w:tc>
        <w:tc>
          <w:tcPr>
            <w:tcW w:w="6747" w:type="dxa"/>
          </w:tcPr>
          <w:p>
            <w:pPr>
              <w:pStyle w:val="KestrelTableCell"/>
            </w:pPr>
            <w:r>
              <w:t xml:space="preserve">{{ entry.value }}</w:t>
            </w:r>
          </w:p>
        </w:tc>
      </w:tr>
      <w:tr>
        <w:tc>
          <w:tcPr>
            <w:tcW w:w="9638" w:type="dxa"/>
          </w:tcPr>
          <w:p>
            <w:r>
              <w:t xml:space="preserve">{%tr endfor %}</w:t>
            </w:r>
          </w:p>
        </w:tc>
      </w:tr>
    </w:tbl>
    <w:p>
      <w:pPr>
        <w:pStyle w:val="KestrelMeta"/>
      </w:pPr>
    </w:p>
    <w:p>
      <w:pPr>
        <w:pStyle w:val="KestrelHeading"/>
      </w:pPr>
      <w:r>
        <w:t xml:space="preserve">1  Purpose</w:t>
      </w:r>
    </w:p>
    <w:p>
      <w:r>
        <w:t xml:space="preserve">{{ doc.purpose }}</w:t>
      </w:r>
    </w:p>
    <w:p>
      <w:pPr>
        <w:pStyle w:val="KestrelHeading"/>
      </w:pPr>
      <w:r>
        <w:t xml:space="preserve">2  Scope</w:t>
      </w:r>
    </w:p>
    <w:p>
      <w:r>
        <w:t xml:space="preserve">{{ doc.scope }}</w:t>
      </w:r>
    </w:p>
    <w:p>
      <w:pPr>
        <w:pStyle w:val="KestrelHeading"/>
      </w:pPr>
      <w:r>
        <w:t xml:space="preserve">3  Terms used in this revision</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3084"/>
        <w:gridCol w:w="6554"/>
      </w:tblGrid>
      <w:tr>
        <w:trPr>
          <w:tblHeader/>
        </w:trPr>
        <w:tc>
          <w:tcPr>
            <w:tcW w:w="3084" w:type="dxa"/>
            <w:shd w:val="clear" w:color="auto" w:fill="EDF1F6"/>
          </w:tcPr>
          <w:p>
            <w:pPr>
              <w:pStyle w:val="KestrelTableHead"/>
            </w:pPr>
            <w:r>
              <w:t xml:space="preserve">Term</w:t>
            </w:r>
          </w:p>
        </w:tc>
        <w:tc>
          <w:tcPr>
            <w:tcW w:w="6554" w:type="dxa"/>
            <w:shd w:val="clear" w:color="auto" w:fill="EDF1F6"/>
          </w:tcPr>
          <w:p>
            <w:pPr>
              <w:pStyle w:val="KestrelTableHead"/>
            </w:pPr>
            <w:r>
              <w:t xml:space="preserve">Meaning in this revision</w:t>
            </w:r>
          </w:p>
        </w:tc>
      </w:tr>
      <w:tr>
        <w:tc>
          <w:tcPr>
            <w:tcW w:w="9638" w:type="dxa"/>
          </w:tcPr>
          <w:p>
            <w:r>
              <w:t xml:space="preserve">{%tr for definition in definitions %}</w:t>
            </w:r>
          </w:p>
        </w:tc>
      </w:tr>
      <w:tr>
        <w:tc>
          <w:tcPr>
            <w:tcW w:w="3084" w:type="dxa"/>
          </w:tcPr>
          <w:p>
            <w:pPr>
              <w:pStyle w:val="KestrelTableHead"/>
            </w:pPr>
            <w:r>
              <w:t xml:space="preserve">{{ definition.term }}</w:t>
            </w:r>
          </w:p>
        </w:tc>
        <w:tc>
          <w:tcPr>
            <w:tcW w:w="6554" w:type="dxa"/>
          </w:tcPr>
          <w:p>
            <w:pPr>
              <w:pStyle w:val="KestrelTableCell"/>
            </w:pPr>
            <w:r>
              <w:t xml:space="preserve">{{ definition.meaning }}</w:t>
            </w:r>
          </w:p>
        </w:tc>
      </w:tr>
      <w:tr>
        <w:tc>
          <w:tcPr>
            <w:tcW w:w="9638" w:type="dxa"/>
          </w:tcPr>
          <w:p>
            <w:r>
              <w:t xml:space="preserve">{%tr endfor %}</w:t>
            </w:r>
          </w:p>
        </w:tc>
      </w:tr>
    </w:tbl>
    <w:p>
      <w:pPr>
        <w:pStyle w:val="KestrelMeta"/>
      </w:pPr>
    </w:p>
    <w:p>
      <w:pPr>
        <w:pStyle w:val="KestrelHeading"/>
      </w:pPr>
      <w:r>
        <w:t xml:space="preserve">4  Requirements</w:t>
      </w:r>
    </w:p>
    <w:p>
      <w:r>
        <w:t xml:space="preserve">{%p for clause in clauses %}</w:t>
      </w:r>
    </w:p>
    <w:p>
      <w:r>
        <w:t xml:space="preserve">{%p if clause.first_in_heading %}</w:t>
      </w:r>
    </w:p>
    <w:p>
      <w:pPr>
        <w:pStyle w:val="KestrelHeading"/>
      </w:pPr>
      <w:r>
        <w:t xml:space="preserve">CHAPTER </w:t>
      </w:r>
      <w:r>
        <w:t xml:space="preserve">{{ clause.heading_number }}</w:t>
      </w:r>
      <w:r>
        <w:t xml:space="preserve">  -  </w:t>
      </w:r>
      <w:r>
        <w:t xml:space="preserve">{{ clause.heading_title }}</w:t>
      </w:r>
    </w:p>
    <w:p>
      <w:r>
        <w:t xml:space="preserve">{%p endif %}</w:t>
      </w:r>
    </w:p>
    <w:p>
      <w:r>
        <w:t xml:space="preserve">{%p if clause.first_in_subheading and clause.subheading_title %}</w:t>
      </w:r>
    </w:p>
    <w:p>
      <w:pPr>
        <w:pStyle w:val="KestrelSubheading"/>
      </w:pPr>
      <w:r>
        <w:t xml:space="preserve">{{ clause.subheading_title }}</w:t>
      </w:r>
    </w:p>
    <w:p>
      <w:r>
        <w:t xml:space="preserve">{%p endif %}</w:t>
      </w:r>
    </w:p>
    <w:p>
      <w:pPr>
        <w:pStyle w:val="KestrelClause"/>
      </w:pPr>
      <w:r>
        <w:rPr>
          <w:b/>
        </w:rPr>
        <w:t xml:space="preserve">{{ clause.label }}</w:t>
      </w:r>
      <w:r>
        <w:tab/>
      </w:r>
      <w:r>
        <w:t xml:space="preserve">{{ clause.body }}</w:t>
      </w:r>
    </w:p>
    <w:p>
      <w:r>
        <w:t xml:space="preserve">{%p for point in clause.points %}</w:t>
      </w:r>
    </w:p>
    <w:p>
      <w:pPr>
        <w:pStyle w:val="KestrelPoint"/>
      </w:pPr>
      <w:r>
        <w:t xml:space="preserve">{{ point }}</w:t>
      </w:r>
    </w:p>
    <w:p>
      <w:r>
        <w:t xml:space="preserve">{%p endfor %}</w:t>
      </w:r>
    </w:p>
    <w:p>
      <w:r>
        <w:t xml:space="preserve">{%p if clause.setpoint_text %}</w:t>
      </w:r>
    </w:p>
    <w:p>
      <w:pPr>
        <w:pStyle w:val="KestrelSetpoint"/>
      </w:pPr>
      <w:r>
        <w:t xml:space="preserve">{{ clause.setpoint_text }}</w:t>
      </w:r>
    </w:p>
    <w:p>
      <w:r>
        <w:t xml:space="preserve">{%p endif %}</w:t>
      </w:r>
    </w:p>
    <w:p>
      <w:r>
        <w:t xml:space="preserve">{%p if clause.citation %}</w:t>
      </w:r>
    </w:p>
    <w:p>
      <w:pPr>
        <w:pStyle w:val="KestrelMeta"/>
      </w:pPr>
      <w:r>
        <w:rPr>
          <w:i/>
        </w:rPr>
        <w:t xml:space="preserve">Reference: </w:t>
      </w:r>
      <w:r>
        <w:rPr>
          <w:i/>
        </w:rPr>
        <w:t xml:space="preserve">{{ clause.citation }}</w:t>
      </w:r>
    </w:p>
    <w:p>
      <w:r>
        <w:t xml:space="preserve">{%p endif %}</w:t>
      </w:r>
    </w:p>
    <w:p>
      <w:r>
        <w:t xml:space="preserve">{%p endfor %}</w:t>
      </w: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418" w:right="1134" w:bottom="1134" w:left="1134"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1332"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Calibri" w:hAnsi="Calibri"/>
      <w:b/>
      <w:caps/>
      <w:color w:val="1F3864"/>
      <w:sz w:val="32"/>
      <w:szCs w:val="32"/>
    </w:rPr>
  </w:style>
  <w:style w:type="paragraph" w:styleId="KestrelSubtitle">
    <w:name w:val="Kestrel Subtitle"/>
    <w:basedOn w:val="Normal"/>
    <w:qFormat/>
    <w:pPr>
      <w:spacing w:after="240"/>
    </w:pPr>
    <w:rPr>
      <w:rFonts w:ascii="Calibri" w:hAnsi="Calibri"/>
      <w:color w:val="1F3864"/>
      <w:sz w:val="21"/>
      <w:szCs w:val="21"/>
    </w:rPr>
  </w:style>
  <w:style w:type="paragraph" w:styleId="KestrelHeading">
    <w:name w:val="Kestrel Heading"/>
    <w:basedOn w:val="Normal"/>
    <w:qFormat/>
    <w:pPr>
      <w:keepNext/>
      <w:spacing w:before="280" w:after="120"/>
      <w:pBdr>
        <w:bottom w:val="single" w:sz="6" w:space="2" w:color="8496B0"/>
      </w:pBdr>
    </w:pPr>
    <w:rPr>
      <w:rFonts w:ascii="Calibri" w:hAnsi="Calibri"/>
      <w:b/>
      <w:smallCaps/>
      <w:color w:val="1F3864"/>
      <w:sz w:val="26"/>
      <w:szCs w:val="26"/>
    </w:rPr>
  </w:style>
  <w:style w:type="paragraph" w:styleId="KestrelSubheading">
    <w:name w:val="Kestrel Subheading"/>
    <w:basedOn w:val="Normal"/>
    <w:qFormat/>
    <w:pPr>
      <w:keepNext/>
      <w:spacing w:before="160" w:after="80"/>
    </w:pPr>
    <w:rPr>
      <w:rFonts w:ascii="Calibri" w:hAnsi="Calibri"/>
      <w:b/>
      <w:i/>
      <w:sz w:val="21"/>
      <w:szCs w:val="21"/>
    </w:rPr>
  </w:style>
  <w:style w:type="paragraph" w:styleId="KestrelClause">
    <w:name w:val="Kestrel Clause"/>
    <w:basedOn w:val="Normal"/>
    <w:qFormat/>
    <w:pPr>
      <w:ind w:left="992" w:hanging="992"/>
      <w:spacing w:after="120"/>
      <w:jc w:val="both"/>
    </w:pPr>
  </w:style>
  <w:style w:type="paragraph" w:styleId="KestrelPoint">
    <w:name w:val="Kestrel Clause Point"/>
    <w:basedOn w:val="Normal"/>
    <w:qFormat/>
    <w:pPr>
      <w:numPr>
        <w:ilvl w:val="0"/>
        <w:numId w:val="1"/>
      </w:numPr>
      <w:ind w:left="1332" w:hanging="340"/>
      <w:spacing w:after="60"/>
    </w:pPr>
  </w:style>
  <w:style w:type="paragraph" w:styleId="KestrelSetpoint">
    <w:name w:val="Kestrel Setpoint"/>
    <w:basedOn w:val="Normal"/>
    <w:qFormat/>
    <w:pPr>
      <w:ind w:left="992"/>
      <w:spacing w:before="60" w:after="160"/>
    </w:pPr>
    <w:rPr>
      <w:b/>
    </w:rPr>
  </w:style>
  <w:style w:type="paragraph" w:styleId="KestrelMeta">
    <w:name w:val="Kestrel Meta"/>
    <w:basedOn w:val="Normal"/>
    <w:qFormat/>
    <w:pPr>
      <w:spacing w:after="0"/>
    </w:pPr>
    <w:rPr>
      <w:sz w:val="17"/>
      <w:szCs w:val="17"/>
    </w:rPr>
  </w:style>
  <w:style w:type="paragraph" w:styleId="KestrelTableHead">
    <w:name w:val="Kestrel Table Heading"/>
    <w:basedOn w:val="Normal"/>
    <w:qFormat/>
    <w:pPr>
      <w:spacing w:after="0"/>
    </w:pPr>
    <w:rPr>
      <w:b/>
      <w:sz w:val="17"/>
      <w:szCs w:val="17"/>
    </w:rPr>
  </w:style>
  <w:style w:type="paragraph" w:styleId="KestrelTableCell">
    <w:name w:val="Kestrel Table Cell"/>
    <w:basedOn w:val="Normal"/>
    <w:qFormat/>
    <w:pPr>
      <w:spacing w:after="0"/>
    </w:pPr>
    <w:rPr>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pro_g2</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Procedure template (Kestrel house style, 2016 retypeset)</dc:title>
  <dc:subject>MAINLINE corpus stage 3 template, family PRO, generation 2</dc:subject>
  <dc:creator>MAINLINE corpusgen</dc:creator>
  <cp:keywords>template</cp:keywords>
  <cp:lastModifiedBy>MAINLINE corpusgen</cp:lastModifiedBy>
  <cp:revision>1</cp:revision>
  <dcterms:created xsi:type="dcterms:W3CDTF">1980-01-01T00:00:00Z</dcterms:created>
  <dcterms:modified xsi:type="dcterms:W3CDTF">1980-01-01T00:00:00Z</dcterms:modified>
  <cp:category>MAINLINE stage-3 template</cp:category>
  <cp:contentStatus>Issued</cp:contentStatus>
</cp:coreProperties>
</file>